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883E" w14:textId="0AAD13D9" w:rsidR="009E68F2" w:rsidRDefault="004E058A">
      <w:pPr>
        <w:pStyle w:val="Naam"/>
      </w:pPr>
      <w:r>
        <w:t>Robert bobby badal</w:t>
      </w:r>
    </w:p>
    <w:p w14:paraId="145C96C8" w14:textId="4B631C1A" w:rsidR="009E68F2" w:rsidRDefault="00C946FE">
      <w:pPr>
        <w:pStyle w:val="Contactgegevens"/>
      </w:pPr>
      <w:r>
        <w:t>Brouwersstraat 32 B</w:t>
      </w:r>
    </w:p>
    <w:p w14:paraId="2B8012A7" w14:textId="2BA7F057" w:rsidR="00C946FE" w:rsidRDefault="00C946FE">
      <w:pPr>
        <w:pStyle w:val="Contactgegevens"/>
      </w:pPr>
      <w:r>
        <w:t xml:space="preserve">3061 NG  ROTTERDAM </w:t>
      </w:r>
    </w:p>
    <w:p w14:paraId="0317E383" w14:textId="429581E2" w:rsidR="00946BA5" w:rsidRDefault="00946BA5">
      <w:pPr>
        <w:pStyle w:val="Contactgegevens"/>
      </w:pPr>
      <w:r>
        <w:t>06-23671464</w:t>
      </w:r>
    </w:p>
    <w:p w14:paraId="4EBF4C92" w14:textId="21261CBD" w:rsidR="00946BA5" w:rsidRDefault="00946BA5">
      <w:pPr>
        <w:pStyle w:val="Contactgegevens"/>
      </w:pPr>
      <w:r>
        <w:t>rbbadal@</w:t>
      </w:r>
      <w:r w:rsidR="00AE111F">
        <w:t>outlook.</w:t>
      </w:r>
      <w:r>
        <w:t>com</w:t>
      </w:r>
    </w:p>
    <w:p w14:paraId="44DDCA87" w14:textId="5BFCAFDB" w:rsidR="00E1096E" w:rsidRDefault="00750B6A">
      <w:pPr>
        <w:pStyle w:val="Kop1"/>
      </w:pPr>
      <w:r>
        <w:t>Overzicht van vaardigheden</w:t>
      </w:r>
    </w:p>
    <w:p w14:paraId="0A26489F" w14:textId="0512E6EC" w:rsidR="00BD4176" w:rsidRPr="00BD4176" w:rsidRDefault="00BD4176" w:rsidP="00BD4176">
      <w:r>
        <w:t>Nederlands:</w:t>
      </w:r>
    </w:p>
    <w:p w14:paraId="6043ACC6" w14:textId="5DEDB1D9" w:rsidR="00E1096E" w:rsidRDefault="00E1096E" w:rsidP="00E1096E">
      <w:r>
        <w:t>mondeling: uitstekend     schriftelijk: uitstekend</w:t>
      </w:r>
    </w:p>
    <w:p w14:paraId="1F481E18" w14:textId="77777777" w:rsidR="00E1096E" w:rsidRDefault="00E1096E" w:rsidP="00E1096E"/>
    <w:p w14:paraId="2CB7435B" w14:textId="77777777" w:rsidR="00E1096E" w:rsidRDefault="00E1096E" w:rsidP="00E1096E">
      <w:r>
        <w:t>Engels:                                mondeling: goed              schriftelijk: goed</w:t>
      </w:r>
    </w:p>
    <w:p w14:paraId="0D9FBC39" w14:textId="77777777" w:rsidR="00E1096E" w:rsidRDefault="00E1096E" w:rsidP="00E1096E"/>
    <w:p w14:paraId="2DAE2E1A" w14:textId="704C279C" w:rsidR="00E1096E" w:rsidRDefault="00E1096E" w:rsidP="00E1096E">
      <w:r>
        <w:t>Frans:                                  mondeling: redelijk         schriftelijk: redelijk</w:t>
      </w:r>
    </w:p>
    <w:p w14:paraId="0E2B79B5" w14:textId="77777777" w:rsidR="00E1096E" w:rsidRDefault="00E1096E" w:rsidP="00E1096E"/>
    <w:p w14:paraId="34E8DB90" w14:textId="3498905F" w:rsidR="00E1096E" w:rsidRDefault="00E1096E" w:rsidP="00E1096E">
      <w:r>
        <w:t>In bezit van rijbewijs B en vervoer</w:t>
      </w:r>
    </w:p>
    <w:p w14:paraId="5612157D" w14:textId="77777777" w:rsidR="00E1096E" w:rsidRPr="00E1096E" w:rsidRDefault="00E1096E" w:rsidP="00E1096E"/>
    <w:p w14:paraId="10BDE9B3" w14:textId="26E4D9BD" w:rsidR="009E68F2" w:rsidRDefault="006933A7">
      <w:pPr>
        <w:spacing w:after="180"/>
      </w:pPr>
      <w:r>
        <w:t xml:space="preserve">Administratief medewerker </w:t>
      </w:r>
    </w:p>
    <w:p w14:paraId="7A35A088" w14:textId="4B7180DA" w:rsidR="006933A7" w:rsidRDefault="006933A7">
      <w:pPr>
        <w:spacing w:after="180"/>
      </w:pPr>
      <w:r>
        <w:t xml:space="preserve">Data Entry medewerker </w:t>
      </w:r>
    </w:p>
    <w:p w14:paraId="03E47604" w14:textId="1EC2B46A" w:rsidR="00FF36E1" w:rsidRDefault="00FF36E1">
      <w:pPr>
        <w:spacing w:after="180"/>
      </w:pPr>
      <w:r>
        <w:t xml:space="preserve">Microsoft Office </w:t>
      </w:r>
    </w:p>
    <w:p w14:paraId="666473F9" w14:textId="626CA1DA" w:rsidR="00FF36E1" w:rsidRDefault="00FF36E1">
      <w:pPr>
        <w:spacing w:after="180"/>
      </w:pPr>
      <w:r>
        <w:t xml:space="preserve">ANVA </w:t>
      </w:r>
    </w:p>
    <w:p w14:paraId="555A667E" w14:textId="3BC76918" w:rsidR="00FF36E1" w:rsidRDefault="00FF36E1">
      <w:pPr>
        <w:spacing w:after="180"/>
      </w:pPr>
      <w:r>
        <w:t xml:space="preserve">WFT Basis </w:t>
      </w:r>
    </w:p>
    <w:p w14:paraId="2965132E" w14:textId="77777777" w:rsidR="00550B28" w:rsidRDefault="00550B28">
      <w:pPr>
        <w:spacing w:after="180"/>
      </w:pPr>
    </w:p>
    <w:p w14:paraId="60BB2D99" w14:textId="77777777" w:rsidR="009E68F2" w:rsidRDefault="00DD5B04">
      <w:pPr>
        <w:pStyle w:val="Kop1"/>
      </w:pPr>
      <w:sdt>
        <w:sdtPr>
          <w:id w:val="-1150367223"/>
          <w:placeholder>
            <w:docPart w:val="86EB75F2BA78764CA2BF6FB7842D05FA"/>
          </w:placeholder>
          <w:temporary/>
          <w:showingPlcHdr/>
          <w15:appearance w15:val="hidden"/>
        </w:sdtPr>
        <w:sdtEndPr/>
        <w:sdtContent>
          <w:r w:rsidR="00750B6A">
            <w:t>Opleidingsgegevens</w:t>
          </w:r>
        </w:sdtContent>
      </w:sdt>
    </w:p>
    <w:p w14:paraId="273639D3" w14:textId="77777777" w:rsidR="00550B28" w:rsidRDefault="00550B28" w:rsidP="000F1E82">
      <w:pPr>
        <w:pStyle w:val="Kop2"/>
        <w:rPr>
          <w:b w:val="0"/>
          <w:bCs/>
          <w:i w:val="0"/>
          <w:iCs/>
          <w:sz w:val="22"/>
          <w:szCs w:val="22"/>
        </w:rPr>
      </w:pPr>
    </w:p>
    <w:p w14:paraId="2014A681" w14:textId="77777777" w:rsidR="00160E6B" w:rsidRDefault="00DB4543" w:rsidP="000F1E82">
      <w:pPr>
        <w:pStyle w:val="Kop2"/>
        <w:rPr>
          <w:b w:val="0"/>
          <w:bCs/>
          <w:i w:val="0"/>
          <w:iCs/>
          <w:sz w:val="22"/>
          <w:szCs w:val="22"/>
        </w:rPr>
      </w:pPr>
      <w:r w:rsidRPr="000F1E82">
        <w:rPr>
          <w:b w:val="0"/>
          <w:bCs/>
          <w:i w:val="0"/>
          <w:iCs/>
          <w:sz w:val="22"/>
          <w:szCs w:val="22"/>
        </w:rPr>
        <w:t xml:space="preserve">MBO (administratief, niveau 2/3)   </w:t>
      </w:r>
    </w:p>
    <w:p w14:paraId="527F8208" w14:textId="07AD57F9" w:rsidR="00DB4543" w:rsidRPr="000F1E82" w:rsidRDefault="00DB4543" w:rsidP="000F1E82">
      <w:pPr>
        <w:pStyle w:val="Kop2"/>
        <w:rPr>
          <w:b w:val="0"/>
          <w:bCs/>
          <w:i w:val="0"/>
          <w:iCs/>
          <w:sz w:val="22"/>
          <w:szCs w:val="22"/>
        </w:rPr>
      </w:pPr>
      <w:r w:rsidRPr="000F1E82">
        <w:rPr>
          <w:b w:val="0"/>
          <w:bCs/>
          <w:i w:val="0"/>
          <w:iCs/>
          <w:sz w:val="22"/>
          <w:szCs w:val="22"/>
        </w:rPr>
        <w:t xml:space="preserve">2010                                         </w:t>
      </w:r>
    </w:p>
    <w:p w14:paraId="6C9E797F" w14:textId="77777777" w:rsidR="00DB4543" w:rsidRDefault="00DB4543" w:rsidP="00DB4543"/>
    <w:p w14:paraId="16A7E524" w14:textId="77777777" w:rsidR="00DB4543" w:rsidRDefault="00DB4543" w:rsidP="00DB4543">
      <w:r>
        <w:t xml:space="preserve">WFT Basisdeskundigheid                2012 – tot heden                                           </w:t>
      </w:r>
    </w:p>
    <w:p w14:paraId="420E5997" w14:textId="77777777" w:rsidR="00DB4543" w:rsidRDefault="00DB4543" w:rsidP="00DB4543"/>
    <w:p w14:paraId="3B8FC295" w14:textId="7D1A382A" w:rsidR="00DB4543" w:rsidRDefault="00DB4543" w:rsidP="00DB4543">
      <w:r>
        <w:t xml:space="preserve">MAVO                                               1996 – 1999 </w:t>
      </w:r>
    </w:p>
    <w:p w14:paraId="1528A7F9" w14:textId="77777777" w:rsidR="00DB4543" w:rsidRDefault="00DB4543" w:rsidP="00DB4543"/>
    <w:p w14:paraId="6BFF5CC8" w14:textId="14B3737E" w:rsidR="00BD17B3" w:rsidRPr="00BD17B3" w:rsidRDefault="00DB4543" w:rsidP="00BD17B3">
      <w:r>
        <w:t>HAVO                                                1993 – 1996</w:t>
      </w:r>
    </w:p>
    <w:p w14:paraId="01DA871A" w14:textId="79E41CCE" w:rsidR="009E68F2" w:rsidRDefault="009E68F2"/>
    <w:p w14:paraId="377DA2CC" w14:textId="77777777" w:rsidR="009E68F2" w:rsidRPr="001E2247" w:rsidRDefault="00DD5B04">
      <w:pPr>
        <w:pStyle w:val="Kop1"/>
        <w:rPr>
          <w:sz w:val="22"/>
        </w:rPr>
      </w:pPr>
      <w:sdt>
        <w:sdtPr>
          <w:id w:val="617349259"/>
          <w:placeholder>
            <w:docPart w:val="D1B189EEACBF9A4190F30F5C1D420E37"/>
          </w:placeholder>
          <w:temporary/>
          <w:showingPlcHdr/>
          <w15:appearance w15:val="hidden"/>
        </w:sdtPr>
        <w:sdtEndPr>
          <w:rPr>
            <w:sz w:val="22"/>
          </w:rPr>
        </w:sdtEndPr>
        <w:sdtContent>
          <w:r w:rsidR="00750B6A" w:rsidRPr="001E2247">
            <w:rPr>
              <w:sz w:val="22"/>
            </w:rPr>
            <w:t>Werkervaring</w:t>
          </w:r>
        </w:sdtContent>
      </w:sdt>
    </w:p>
    <w:p w14:paraId="6B7FFACC" w14:textId="6A92C2EE" w:rsidR="00550B28" w:rsidRPr="001E2247" w:rsidRDefault="00680E0F" w:rsidP="00197B68">
      <w:pPr>
        <w:pStyle w:val="Kop2"/>
        <w:rPr>
          <w:i w:val="0"/>
          <w:iCs/>
          <w:sz w:val="22"/>
          <w:szCs w:val="22"/>
        </w:rPr>
      </w:pPr>
      <w:r w:rsidRPr="001E2247">
        <w:rPr>
          <w:i w:val="0"/>
          <w:iCs/>
          <w:sz w:val="22"/>
          <w:szCs w:val="22"/>
        </w:rPr>
        <w:t>Juni 2025 – juni 2026</w:t>
      </w:r>
    </w:p>
    <w:p w14:paraId="082C2FA2" w14:textId="32C0B73F" w:rsidR="00F025C5" w:rsidRPr="001E2247" w:rsidRDefault="00F025C5" w:rsidP="00F025C5">
      <w:pPr>
        <w:rPr>
          <w:b/>
          <w:bCs/>
        </w:rPr>
      </w:pPr>
      <w:r w:rsidRPr="001E2247">
        <w:rPr>
          <w:b/>
          <w:bCs/>
        </w:rPr>
        <w:t>Ecclesia Risk &amp; Benefits</w:t>
      </w:r>
    </w:p>
    <w:p w14:paraId="77C113BB" w14:textId="1FD436C7" w:rsidR="00680E0F" w:rsidRDefault="00184880" w:rsidP="00680E0F">
      <w:r>
        <w:t>Administratief medewerker Operations</w:t>
      </w:r>
    </w:p>
    <w:p w14:paraId="3E4CBD6D" w14:textId="77777777" w:rsidR="00184880" w:rsidRDefault="00184880" w:rsidP="00680E0F"/>
    <w:p w14:paraId="4DA49316" w14:textId="38813186" w:rsidR="00680E0F" w:rsidRPr="00680E0F" w:rsidRDefault="00CB2021" w:rsidP="00680E0F">
      <w:r>
        <w:t xml:space="preserve">Werkzaamheden waren idem als bij </w:t>
      </w:r>
      <w:proofErr w:type="spellStart"/>
      <w:r>
        <w:t>Aon</w:t>
      </w:r>
      <w:proofErr w:type="spellEnd"/>
      <w:r>
        <w:t xml:space="preserve"> alleen dan voor twee brokers. </w:t>
      </w:r>
    </w:p>
    <w:p w14:paraId="1446CC73" w14:textId="76D82E6D" w:rsidR="008A4713" w:rsidRPr="009E4E50" w:rsidRDefault="008A4713" w:rsidP="009E4E50">
      <w:pPr>
        <w:pStyle w:val="Kop2"/>
        <w:rPr>
          <w:i w:val="0"/>
          <w:iCs/>
          <w:sz w:val="22"/>
          <w:szCs w:val="22"/>
        </w:rPr>
      </w:pPr>
      <w:r w:rsidRPr="009E4E50">
        <w:rPr>
          <w:i w:val="0"/>
          <w:iCs/>
          <w:sz w:val="22"/>
          <w:szCs w:val="22"/>
        </w:rPr>
        <w:t xml:space="preserve">Juli 2020 – </w:t>
      </w:r>
      <w:r w:rsidR="00BF3EC1" w:rsidRPr="009E4E50">
        <w:rPr>
          <w:i w:val="0"/>
          <w:iCs/>
          <w:sz w:val="22"/>
          <w:szCs w:val="22"/>
        </w:rPr>
        <w:t>juni 2025</w:t>
      </w:r>
      <w:r w:rsidRPr="009E4E50">
        <w:rPr>
          <w:i w:val="0"/>
          <w:iCs/>
          <w:sz w:val="22"/>
          <w:szCs w:val="22"/>
        </w:rPr>
        <w:t xml:space="preserve">        </w:t>
      </w:r>
      <w:r w:rsidR="00BF3EC1" w:rsidRPr="009E4E50">
        <w:rPr>
          <w:i w:val="0"/>
          <w:iCs/>
          <w:sz w:val="22"/>
          <w:szCs w:val="22"/>
        </w:rPr>
        <w:t xml:space="preserve">          </w:t>
      </w:r>
      <w:r w:rsidR="009E4E50">
        <w:rPr>
          <w:i w:val="0"/>
          <w:iCs/>
          <w:sz w:val="22"/>
          <w:szCs w:val="22"/>
        </w:rPr>
        <w:t xml:space="preserve">       </w:t>
      </w:r>
      <w:r w:rsidR="00BF3EC1" w:rsidRPr="009E4E50">
        <w:rPr>
          <w:i w:val="0"/>
          <w:iCs/>
          <w:sz w:val="22"/>
          <w:szCs w:val="22"/>
        </w:rPr>
        <w:t xml:space="preserve"> </w:t>
      </w:r>
      <w:r w:rsidRPr="009E4E50">
        <w:rPr>
          <w:i w:val="0"/>
          <w:iCs/>
          <w:sz w:val="22"/>
          <w:szCs w:val="22"/>
        </w:rPr>
        <w:t xml:space="preserve"> </w:t>
      </w:r>
      <w:proofErr w:type="spellStart"/>
      <w:r w:rsidRPr="009E4E50">
        <w:rPr>
          <w:i w:val="0"/>
          <w:iCs/>
          <w:sz w:val="22"/>
          <w:szCs w:val="22"/>
        </w:rPr>
        <w:t>Aon</w:t>
      </w:r>
      <w:proofErr w:type="spellEnd"/>
      <w:r w:rsidRPr="009E4E50">
        <w:rPr>
          <w:i w:val="0"/>
          <w:iCs/>
          <w:sz w:val="22"/>
          <w:szCs w:val="22"/>
        </w:rPr>
        <w:t xml:space="preserve"> Groep Nederland B.V., Rotterdam   </w:t>
      </w:r>
    </w:p>
    <w:p w14:paraId="48E0065E" w14:textId="3B43FBC0" w:rsidR="008A4713" w:rsidRDefault="008A4713" w:rsidP="008A4713">
      <w:r>
        <w:t>Administratief Medewerker</w:t>
      </w:r>
      <w:r>
        <w:tab/>
      </w:r>
    </w:p>
    <w:p w14:paraId="55612002" w14:textId="77777777" w:rsidR="008A4713" w:rsidRDefault="008A4713" w:rsidP="008A4713"/>
    <w:p w14:paraId="0A15E118" w14:textId="4D952FF4" w:rsidR="008A4713" w:rsidRDefault="008A4713" w:rsidP="008A4713">
      <w:r>
        <w:t>. Prolongatieboekingen verwerken in ANVA (provinciaal)</w:t>
      </w:r>
    </w:p>
    <w:p w14:paraId="04690C92" w14:textId="77777777" w:rsidR="008A4713" w:rsidRDefault="008A4713" w:rsidP="008A4713"/>
    <w:p w14:paraId="4D13EF04" w14:textId="584427D0" w:rsidR="008A4713" w:rsidRDefault="008A4713" w:rsidP="008A4713">
      <w:r>
        <w:t xml:space="preserve">. </w:t>
      </w:r>
      <w:proofErr w:type="spellStart"/>
      <w:r w:rsidR="004B203A">
        <w:t>P</w:t>
      </w:r>
      <w:r>
        <w:t>olismutaties</w:t>
      </w:r>
      <w:proofErr w:type="spellEnd"/>
      <w:r>
        <w:t xml:space="preserve"> verwerken (provinciaal)</w:t>
      </w:r>
    </w:p>
    <w:p w14:paraId="10C54C37" w14:textId="77777777" w:rsidR="008A4713" w:rsidRDefault="008A4713" w:rsidP="008A4713"/>
    <w:p w14:paraId="7C0992B3" w14:textId="466F9C78" w:rsidR="008A4713" w:rsidRDefault="008A4713" w:rsidP="008A4713">
      <w:r>
        <w:t>.  Provisieboekingen verwerken d.m.v. borderellen Intermediairs</w:t>
      </w:r>
    </w:p>
    <w:p w14:paraId="164DCA20" w14:textId="77777777" w:rsidR="008A4713" w:rsidRDefault="008A4713" w:rsidP="008A4713"/>
    <w:p w14:paraId="017B48DC" w14:textId="7EAF92EA" w:rsidR="008A4713" w:rsidRDefault="008A4713" w:rsidP="008A4713">
      <w:r>
        <w:t>.  diverse bulklijsten verwerken</w:t>
      </w:r>
    </w:p>
    <w:p w14:paraId="71A6C828" w14:textId="77777777" w:rsidR="008A4713" w:rsidRDefault="008A4713" w:rsidP="008A4713"/>
    <w:p w14:paraId="3BE98985" w14:textId="77777777" w:rsidR="002760F5" w:rsidRPr="002760F5" w:rsidRDefault="008A4713" w:rsidP="008A4713">
      <w:pPr>
        <w:rPr>
          <w:b/>
          <w:bCs/>
        </w:rPr>
      </w:pPr>
      <w:r w:rsidRPr="002760F5">
        <w:rPr>
          <w:b/>
          <w:bCs/>
        </w:rPr>
        <w:t xml:space="preserve">Juni 2013 – juli 2020       </w:t>
      </w:r>
    </w:p>
    <w:p w14:paraId="2C7270C9" w14:textId="5676BFA7" w:rsidR="008A4713" w:rsidRPr="00323549" w:rsidRDefault="008A4713" w:rsidP="008A4713">
      <w:pPr>
        <w:rPr>
          <w:b/>
          <w:bCs/>
        </w:rPr>
      </w:pPr>
      <w:proofErr w:type="spellStart"/>
      <w:r w:rsidRPr="002760F5">
        <w:rPr>
          <w:b/>
          <w:bCs/>
        </w:rPr>
        <w:t>Aon</w:t>
      </w:r>
      <w:proofErr w:type="spellEnd"/>
      <w:r w:rsidRPr="002760F5">
        <w:rPr>
          <w:b/>
          <w:bCs/>
        </w:rPr>
        <w:t xml:space="preserve"> Groep Nederland B.V., Rotterdam   </w:t>
      </w:r>
      <w:r>
        <w:tab/>
      </w:r>
    </w:p>
    <w:p w14:paraId="3D3F2BB2" w14:textId="1F404736" w:rsidR="008A4713" w:rsidRDefault="008A4713" w:rsidP="008A4713">
      <w:r>
        <w:t>Administratief Medewerker</w:t>
      </w:r>
      <w:r>
        <w:tab/>
      </w:r>
    </w:p>
    <w:p w14:paraId="3B7C2A86" w14:textId="77777777" w:rsidR="008A4713" w:rsidRDefault="008A4713" w:rsidP="008A4713"/>
    <w:p w14:paraId="25782EDF" w14:textId="7CD9CA61" w:rsidR="008A4713" w:rsidRDefault="008A4713" w:rsidP="008A4713">
      <w:r>
        <w:t>. Mailbox beheren waarin diverse administratieve verzoeken van de binnen- en buitendienstconsultants binnenkomen</w:t>
      </w:r>
    </w:p>
    <w:p w14:paraId="0EAAF2D6" w14:textId="77777777" w:rsidR="008A4713" w:rsidRDefault="008A4713" w:rsidP="008A4713"/>
    <w:p w14:paraId="4F32BCB4" w14:textId="0F3D5AC1" w:rsidR="008A4713" w:rsidRDefault="008A4713" w:rsidP="008A4713">
      <w:r>
        <w:t>.  Het administratiesysteem IBIS updaten en ook zorgen dat dit naar ANVA geconverteerd wordt</w:t>
      </w:r>
    </w:p>
    <w:p w14:paraId="687E31BC" w14:textId="77777777" w:rsidR="008A4713" w:rsidRDefault="008A4713" w:rsidP="008A4713"/>
    <w:p w14:paraId="4C46EC29" w14:textId="1C26F600" w:rsidR="008A4713" w:rsidRDefault="008A4713" w:rsidP="008A4713">
      <w:r>
        <w:t>. Zorgdragen voor verspreiding van de fysieke post onder de consultants</w:t>
      </w:r>
    </w:p>
    <w:p w14:paraId="57DECC31" w14:textId="77777777" w:rsidR="008A4713" w:rsidRDefault="008A4713" w:rsidP="008A4713"/>
    <w:p w14:paraId="194C51D7" w14:textId="0366737F" w:rsidR="008A4713" w:rsidRDefault="008A4713" w:rsidP="008A4713">
      <w:r>
        <w:t>. Ongevallen- en ziekteverzuimpolissen opmaken (volmacht)</w:t>
      </w:r>
    </w:p>
    <w:p w14:paraId="1FEC5703" w14:textId="77777777" w:rsidR="008A4713" w:rsidRDefault="008A4713" w:rsidP="008A4713"/>
    <w:p w14:paraId="48D2C084" w14:textId="0C6974E7" w:rsidR="008A4713" w:rsidRDefault="008A4713" w:rsidP="008A4713">
      <w:r>
        <w:t>. Foutlijsten van de diverse systemen monitoren en zorgdragen dat deze fouten door  desbetreffende personen weggewerkt worden</w:t>
      </w:r>
    </w:p>
    <w:p w14:paraId="58306B28" w14:textId="77777777" w:rsidR="008A4713" w:rsidRDefault="008A4713" w:rsidP="008A4713"/>
    <w:p w14:paraId="548BCA40" w14:textId="2ADDD62D" w:rsidR="008A4713" w:rsidRDefault="008A4713" w:rsidP="008A4713">
      <w:r>
        <w:t>.  Overige administratieve werkzaamheden</w:t>
      </w:r>
    </w:p>
    <w:p w14:paraId="11DAE899" w14:textId="77777777" w:rsidR="008A4713" w:rsidRDefault="008A4713" w:rsidP="008A4713"/>
    <w:p w14:paraId="1619E5EA" w14:textId="44B68A60" w:rsidR="008A4713" w:rsidRDefault="008A4713" w:rsidP="008A4713">
      <w:r>
        <w:t xml:space="preserve">. UBO-verzoeken indienen (opstarten, monitoren en laten registreren)    </w:t>
      </w:r>
    </w:p>
    <w:p w14:paraId="7A95FB8D" w14:textId="77777777" w:rsidR="008A4713" w:rsidRDefault="008A4713" w:rsidP="008A4713"/>
    <w:p w14:paraId="2246A1C3" w14:textId="29E75127" w:rsidR="008A4713" w:rsidRDefault="008A4713" w:rsidP="008A4713">
      <w:r>
        <w:t>. Wachtpolissen ANVA aanmake</w:t>
      </w:r>
      <w:r w:rsidR="00946003">
        <w:t>n</w:t>
      </w:r>
    </w:p>
    <w:p w14:paraId="0AB885A4" w14:textId="77777777" w:rsidR="008A4713" w:rsidRDefault="008A4713" w:rsidP="008A4713"/>
    <w:p w14:paraId="63EBA936" w14:textId="77777777" w:rsidR="008A4713" w:rsidRDefault="008A4713" w:rsidP="008A4713"/>
    <w:p w14:paraId="0EB742EF" w14:textId="278F857F" w:rsidR="00F634A4" w:rsidRDefault="00F634A4" w:rsidP="008A4713">
      <w:pPr>
        <w:rPr>
          <w:b/>
          <w:bCs/>
        </w:rPr>
      </w:pPr>
      <w:r>
        <w:rPr>
          <w:b/>
          <w:bCs/>
        </w:rPr>
        <w:t xml:space="preserve"> </w:t>
      </w:r>
      <w:r w:rsidR="008A4713" w:rsidRPr="00946003">
        <w:rPr>
          <w:b/>
          <w:bCs/>
        </w:rPr>
        <w:t xml:space="preserve">Juli 2012 -  januari 2013         </w:t>
      </w:r>
    </w:p>
    <w:p w14:paraId="167FFED5" w14:textId="499C5D62" w:rsidR="008A4713" w:rsidRPr="00C73120" w:rsidRDefault="008A4713" w:rsidP="008A4713">
      <w:pPr>
        <w:rPr>
          <w:b/>
          <w:bCs/>
        </w:rPr>
      </w:pPr>
      <w:r w:rsidRPr="00946003">
        <w:rPr>
          <w:b/>
          <w:bCs/>
        </w:rPr>
        <w:t xml:space="preserve"> </w:t>
      </w:r>
      <w:proofErr w:type="spellStart"/>
      <w:r w:rsidRPr="00946003">
        <w:rPr>
          <w:b/>
          <w:bCs/>
        </w:rPr>
        <w:t>Aon</w:t>
      </w:r>
      <w:proofErr w:type="spellEnd"/>
      <w:r w:rsidRPr="00946003">
        <w:rPr>
          <w:b/>
          <w:bCs/>
        </w:rPr>
        <w:t xml:space="preserve"> Groep Nederland B.V., </w:t>
      </w:r>
      <w:r w:rsidR="00C73120">
        <w:rPr>
          <w:b/>
          <w:bCs/>
        </w:rPr>
        <w:t>R</w:t>
      </w:r>
      <w:r w:rsidRPr="00946003">
        <w:rPr>
          <w:b/>
          <w:bCs/>
        </w:rPr>
        <w:t>otterdam</w:t>
      </w:r>
    </w:p>
    <w:p w14:paraId="0D1FDB8B" w14:textId="47A3F7F2" w:rsidR="008A4713" w:rsidRDefault="00323549" w:rsidP="008A4713">
      <w:r>
        <w:t>Medewerker</w:t>
      </w:r>
      <w:r w:rsidR="008A4713">
        <w:t xml:space="preserve"> International People </w:t>
      </w:r>
      <w:proofErr w:type="spellStart"/>
      <w:r w:rsidR="008A4713">
        <w:t>Mobility</w:t>
      </w:r>
      <w:proofErr w:type="spellEnd"/>
    </w:p>
    <w:p w14:paraId="54219C96" w14:textId="0F19F1C0" w:rsidR="005A7CC7" w:rsidRDefault="005A7CC7" w:rsidP="008A4713"/>
    <w:p w14:paraId="2A35A7F2" w14:textId="7B8B493E" w:rsidR="008A4713" w:rsidRDefault="008A4713" w:rsidP="008A4713">
      <w:r>
        <w:t>Aanvragen Studenten Zorgverzekeringen beoordelen op juistheden en medische  risico’s en deze accepteren of verder uitzetten ter behandeling</w:t>
      </w:r>
    </w:p>
    <w:p w14:paraId="6778C4EE" w14:textId="77777777" w:rsidR="008A4713" w:rsidRDefault="008A4713" w:rsidP="008A4713"/>
    <w:p w14:paraId="1F27CC62" w14:textId="18BFECCE" w:rsidR="008A4713" w:rsidRDefault="008A4713" w:rsidP="008A4713">
      <w:r>
        <w:t>.  E-mailbox Acceptatie deels behandelen en zorgen voor dossiervorming en verdere acties  agenderen</w:t>
      </w:r>
    </w:p>
    <w:p w14:paraId="54D890FC" w14:textId="77777777" w:rsidR="008A4713" w:rsidRDefault="008A4713" w:rsidP="008A4713"/>
    <w:p w14:paraId="133EF508" w14:textId="2503CA8E" w:rsidR="008A4713" w:rsidRDefault="008A4713" w:rsidP="008A4713">
      <w:r>
        <w:t>.  Afdeling Schade assisteren bij het bijhouden van e-mails, digitale en fysieke post.</w:t>
      </w:r>
    </w:p>
    <w:p w14:paraId="714AF371" w14:textId="77777777" w:rsidR="008A4713" w:rsidRDefault="008A4713" w:rsidP="008A4713"/>
    <w:p w14:paraId="636A3773" w14:textId="187F2A0A" w:rsidR="008A4713" w:rsidRDefault="008A4713" w:rsidP="008A4713">
      <w:r>
        <w:t>.  Analisten assisteren bij projecten en nieuwe relaties aanmaken in het systeem</w:t>
      </w:r>
    </w:p>
    <w:p w14:paraId="7CDE2B4A" w14:textId="77777777" w:rsidR="008A4713" w:rsidRDefault="008A4713" w:rsidP="008A4713"/>
    <w:p w14:paraId="722FA107" w14:textId="03097248" w:rsidR="008A4713" w:rsidRDefault="008A4713" w:rsidP="008A4713">
      <w:r>
        <w:t>.  Assisteren bij prolongaties</w:t>
      </w:r>
    </w:p>
    <w:p w14:paraId="28418002" w14:textId="77777777" w:rsidR="008A4713" w:rsidRDefault="008A4713" w:rsidP="008A4713"/>
    <w:p w14:paraId="243B0123" w14:textId="3B3736D7" w:rsidR="008A4713" w:rsidRDefault="008A4713" w:rsidP="008A4713">
      <w:r>
        <w:t>.  Overige administratieve werkzaamheden</w:t>
      </w:r>
    </w:p>
    <w:p w14:paraId="5DBAE3C5" w14:textId="32CFB0CF" w:rsidR="008A4713" w:rsidRDefault="008A4713" w:rsidP="008A4713"/>
    <w:p w14:paraId="4460A665" w14:textId="77777777" w:rsidR="00C73120" w:rsidRDefault="008A4713" w:rsidP="008A4713">
      <w:pPr>
        <w:rPr>
          <w:b/>
          <w:bCs/>
        </w:rPr>
      </w:pPr>
      <w:r w:rsidRPr="00236433">
        <w:rPr>
          <w:b/>
          <w:bCs/>
        </w:rPr>
        <w:t xml:space="preserve">Maart 2010 –  juli 2011          </w:t>
      </w:r>
    </w:p>
    <w:p w14:paraId="34A2E649" w14:textId="3D1AB363" w:rsidR="008A4713" w:rsidRPr="00236433" w:rsidRDefault="008A4713" w:rsidP="008A4713">
      <w:pPr>
        <w:rPr>
          <w:b/>
          <w:bCs/>
        </w:rPr>
      </w:pPr>
      <w:r w:rsidRPr="00236433">
        <w:rPr>
          <w:b/>
          <w:bCs/>
        </w:rPr>
        <w:t xml:space="preserve"> </w:t>
      </w:r>
      <w:proofErr w:type="spellStart"/>
      <w:r w:rsidRPr="00236433">
        <w:rPr>
          <w:b/>
          <w:bCs/>
        </w:rPr>
        <w:t>Aon</w:t>
      </w:r>
      <w:proofErr w:type="spellEnd"/>
      <w:r w:rsidRPr="00236433">
        <w:rPr>
          <w:b/>
          <w:bCs/>
        </w:rPr>
        <w:t xml:space="preserve"> Groep Nederland B.V., Rotterdam (</w:t>
      </w:r>
      <w:proofErr w:type="spellStart"/>
      <w:r w:rsidRPr="00236433">
        <w:rPr>
          <w:b/>
          <w:bCs/>
        </w:rPr>
        <w:t>Affinity</w:t>
      </w:r>
      <w:proofErr w:type="spellEnd"/>
      <w:r w:rsidRPr="00236433">
        <w:rPr>
          <w:b/>
          <w:bCs/>
        </w:rPr>
        <w:t xml:space="preserve">)  </w:t>
      </w:r>
    </w:p>
    <w:p w14:paraId="794BCFBC" w14:textId="10D6D1C9" w:rsidR="008A4713" w:rsidRDefault="008A4713" w:rsidP="008A4713">
      <w:r>
        <w:t xml:space="preserve">  Administratief Medewerker</w:t>
      </w:r>
    </w:p>
    <w:p w14:paraId="7B8466D7" w14:textId="77777777" w:rsidR="00236433" w:rsidRDefault="00236433" w:rsidP="008A4713"/>
    <w:p w14:paraId="6C6D5DA0" w14:textId="2848CE49" w:rsidR="008A4713" w:rsidRDefault="008A4713" w:rsidP="008A4713">
      <w:r>
        <w:t>·  Adreswijzigingen</w:t>
      </w:r>
    </w:p>
    <w:p w14:paraId="3AADA668" w14:textId="77777777" w:rsidR="008A4713" w:rsidRDefault="008A4713" w:rsidP="008A4713"/>
    <w:p w14:paraId="32D5B12F" w14:textId="1AE02F6B" w:rsidR="008A4713" w:rsidRDefault="008A4713" w:rsidP="008A4713">
      <w:r>
        <w:t>·  Groene kaarten,</w:t>
      </w:r>
      <w:r w:rsidR="00D12604">
        <w:t xml:space="preserve"> </w:t>
      </w:r>
      <w:proofErr w:type="spellStart"/>
      <w:r>
        <w:t>polisbladen</w:t>
      </w:r>
      <w:proofErr w:type="spellEnd"/>
      <w:r>
        <w:t xml:space="preserve"> en bevestigingen van wijzigingen afgeven</w:t>
      </w:r>
    </w:p>
    <w:p w14:paraId="4AFB23E7" w14:textId="77777777" w:rsidR="008A4713" w:rsidRDefault="008A4713" w:rsidP="008A4713"/>
    <w:p w14:paraId="1F9D27DE" w14:textId="384DA247" w:rsidR="008A4713" w:rsidRDefault="008A4713" w:rsidP="008A4713">
      <w:r>
        <w:t>·  Artikel 34 verklaringen toetsen en afgeven/ aanmelden voertuigen bij RDW</w:t>
      </w:r>
    </w:p>
    <w:p w14:paraId="6B0F260B" w14:textId="77777777" w:rsidR="008A4713" w:rsidRDefault="008A4713" w:rsidP="008A4713"/>
    <w:p w14:paraId="3F336F41" w14:textId="393750DC" w:rsidR="008A4713" w:rsidRDefault="008A4713" w:rsidP="008A4713">
      <w:r>
        <w:t xml:space="preserve">·  Schadevrije jaren aanpassen </w:t>
      </w:r>
    </w:p>
    <w:p w14:paraId="333FE2D0" w14:textId="77777777" w:rsidR="008A4713" w:rsidRDefault="008A4713" w:rsidP="008A4713"/>
    <w:p w14:paraId="34ED0301" w14:textId="459AFF7A" w:rsidR="008A4713" w:rsidRDefault="008A4713" w:rsidP="008A4713">
      <w:r>
        <w:t>·  Eerder verzonden berichten in herinnering brengen</w:t>
      </w:r>
    </w:p>
    <w:p w14:paraId="0399151C" w14:textId="77777777" w:rsidR="008A4713" w:rsidRDefault="008A4713" w:rsidP="008A4713"/>
    <w:p w14:paraId="22CB7B30" w14:textId="28B535D3" w:rsidR="008A4713" w:rsidRDefault="008A4713" w:rsidP="008A4713">
      <w:r>
        <w:t xml:space="preserve">· </w:t>
      </w:r>
      <w:r w:rsidR="003E5A81">
        <w:t xml:space="preserve"> </w:t>
      </w:r>
      <w:r>
        <w:t xml:space="preserve">Opzegservice naar maatschappijen </w:t>
      </w:r>
    </w:p>
    <w:p w14:paraId="734193C3" w14:textId="77777777" w:rsidR="008A4713" w:rsidRDefault="008A4713" w:rsidP="008A4713"/>
    <w:p w14:paraId="35CE89F0" w14:textId="2E4C3CB5" w:rsidR="008A4713" w:rsidRDefault="008A4713" w:rsidP="008A4713">
      <w:r>
        <w:t xml:space="preserve">· </w:t>
      </w:r>
      <w:r w:rsidR="003E5A81">
        <w:t xml:space="preserve"> </w:t>
      </w:r>
      <w:r>
        <w:t>Stagiaires en</w:t>
      </w:r>
      <w:r w:rsidR="003E5A81">
        <w:t xml:space="preserve"> </w:t>
      </w:r>
      <w:r>
        <w:t>uitzendkrachten inwerken en vraagbaak voor zijn</w:t>
      </w:r>
    </w:p>
    <w:p w14:paraId="4F8E9DD2" w14:textId="77777777" w:rsidR="008A4713" w:rsidRDefault="008A4713" w:rsidP="008A4713"/>
    <w:p w14:paraId="2D494EC4" w14:textId="6696F821" w:rsidR="008A4713" w:rsidRDefault="008A4713" w:rsidP="008A4713">
      <w:r>
        <w:t>·  Verwerking fysieke en digitale post</w:t>
      </w:r>
    </w:p>
    <w:p w14:paraId="705F87FF" w14:textId="77777777" w:rsidR="008A4713" w:rsidRDefault="008A4713" w:rsidP="008A4713"/>
    <w:p w14:paraId="1BF136D4" w14:textId="735EE7B8" w:rsidR="008A4713" w:rsidRDefault="008A4713" w:rsidP="008A4713">
      <w:r>
        <w:t xml:space="preserve">·  </w:t>
      </w:r>
      <w:proofErr w:type="spellStart"/>
      <w:r>
        <w:t>Dagverwerking</w:t>
      </w:r>
      <w:proofErr w:type="spellEnd"/>
      <w:r>
        <w:t xml:space="preserve"> verzendklaar maken en verzenden       </w:t>
      </w:r>
    </w:p>
    <w:p w14:paraId="0FD119CB" w14:textId="77777777" w:rsidR="008A4713" w:rsidRDefault="008A4713" w:rsidP="008A4713"/>
    <w:p w14:paraId="63D72BC1" w14:textId="0BA62BFE" w:rsidR="008A4713" w:rsidRDefault="008A4713" w:rsidP="008A4713">
      <w:r>
        <w:t>·  Scanwerkzaamheden</w:t>
      </w:r>
    </w:p>
    <w:p w14:paraId="50B66EFE" w14:textId="77777777" w:rsidR="008A4713" w:rsidRDefault="008A4713" w:rsidP="008A4713"/>
    <w:p w14:paraId="01CCE4FD" w14:textId="49FD7DB6" w:rsidR="008A4713" w:rsidRDefault="008A4713" w:rsidP="008A4713">
      <w:r>
        <w:t>·  Tijdig signaleren van tekorten voorraad en aanvullen</w:t>
      </w:r>
    </w:p>
    <w:p w14:paraId="2C7961CD" w14:textId="77777777" w:rsidR="008A4713" w:rsidRDefault="008A4713" w:rsidP="008A4713"/>
    <w:p w14:paraId="5FBC3C18" w14:textId="3FAD3302" w:rsidR="008A4713" w:rsidRDefault="008A4713" w:rsidP="008A4713">
      <w:r>
        <w:t>· Overige administratieve en systeemtechnische ondersteuning</w:t>
      </w:r>
    </w:p>
    <w:p w14:paraId="535A5197" w14:textId="77777777" w:rsidR="008A4713" w:rsidRDefault="008A4713" w:rsidP="008A4713"/>
    <w:p w14:paraId="7CEEACDD" w14:textId="42B269D4" w:rsidR="007264FB" w:rsidRPr="00C73120" w:rsidRDefault="008A4713" w:rsidP="008A4713">
      <w:pPr>
        <w:rPr>
          <w:b/>
          <w:bCs/>
        </w:rPr>
      </w:pPr>
      <w:r w:rsidRPr="00E77141">
        <w:rPr>
          <w:b/>
          <w:bCs/>
        </w:rPr>
        <w:t xml:space="preserve">2008- 2009                         </w:t>
      </w:r>
    </w:p>
    <w:p w14:paraId="496D4E61" w14:textId="5192B28C" w:rsidR="008A4713" w:rsidRPr="007264FB" w:rsidRDefault="008A4713" w:rsidP="008A4713">
      <w:pPr>
        <w:rPr>
          <w:b/>
          <w:bCs/>
        </w:rPr>
      </w:pPr>
      <w:r w:rsidRPr="007264FB">
        <w:rPr>
          <w:b/>
          <w:bCs/>
        </w:rPr>
        <w:t xml:space="preserve">CED Holding B.V., Capelle aan den IJssel </w:t>
      </w:r>
    </w:p>
    <w:p w14:paraId="778145A0" w14:textId="0815884D" w:rsidR="008A4713" w:rsidRDefault="008A4713" w:rsidP="008A4713">
      <w:r>
        <w:t xml:space="preserve"> Administratief Medewerker</w:t>
      </w:r>
    </w:p>
    <w:p w14:paraId="355906F2" w14:textId="77777777" w:rsidR="008A4713" w:rsidRDefault="008A4713" w:rsidP="008A4713"/>
    <w:p w14:paraId="336C3EB7" w14:textId="7EC49C3F" w:rsidR="008A4713" w:rsidRDefault="008A4713" w:rsidP="008A4713">
      <w:r>
        <w:t>·  Verwerking fysieke en digitale post</w:t>
      </w:r>
    </w:p>
    <w:p w14:paraId="5AAED349" w14:textId="77777777" w:rsidR="008A4713" w:rsidRDefault="008A4713" w:rsidP="008A4713"/>
    <w:p w14:paraId="7FEC8B6E" w14:textId="1292F190" w:rsidR="008A4713" w:rsidRDefault="008A4713" w:rsidP="008A4713">
      <w:r>
        <w:t>·  Werkverdeling schadebehandelaars</w:t>
      </w:r>
    </w:p>
    <w:p w14:paraId="30ADFB17" w14:textId="77777777" w:rsidR="008A4713" w:rsidRDefault="008A4713" w:rsidP="008A4713"/>
    <w:p w14:paraId="1D866C10" w14:textId="0CA8AA3F" w:rsidR="008A4713" w:rsidRDefault="008A4713" w:rsidP="008A4713">
      <w:r>
        <w:t>·  Telefoonbeantwoording</w:t>
      </w:r>
    </w:p>
    <w:p w14:paraId="48EC58F6" w14:textId="77777777" w:rsidR="008A4713" w:rsidRDefault="008A4713" w:rsidP="008A4713"/>
    <w:p w14:paraId="2E1DA338" w14:textId="6EE01300" w:rsidR="008A4713" w:rsidRDefault="008A4713" w:rsidP="008A4713">
      <w:r>
        <w:t>·  Archief en kopieerwerkzaamheden</w:t>
      </w:r>
    </w:p>
    <w:p w14:paraId="420B6A9E" w14:textId="77777777" w:rsidR="008A4713" w:rsidRDefault="008A4713" w:rsidP="008A4713"/>
    <w:p w14:paraId="14E80D1B" w14:textId="5BA9B090" w:rsidR="008A4713" w:rsidRDefault="008A4713" w:rsidP="008A4713">
      <w:r>
        <w:t>·  Overige werkzaamheden</w:t>
      </w:r>
    </w:p>
    <w:p w14:paraId="254B8D91" w14:textId="77777777" w:rsidR="008A4713" w:rsidRDefault="008A4713" w:rsidP="008A4713"/>
    <w:p w14:paraId="4B84327A" w14:textId="77777777" w:rsidR="00F55E33" w:rsidRDefault="008A4713" w:rsidP="008A4713">
      <w:r w:rsidRPr="00E77141">
        <w:rPr>
          <w:b/>
          <w:bCs/>
        </w:rPr>
        <w:t>2008</w:t>
      </w:r>
      <w:r>
        <w:t xml:space="preserve">                                   </w:t>
      </w:r>
    </w:p>
    <w:p w14:paraId="57785C23" w14:textId="1088C2E5" w:rsidR="008A4713" w:rsidRDefault="008A4713" w:rsidP="008A4713">
      <w:r>
        <w:t xml:space="preserve"> </w:t>
      </w:r>
      <w:r w:rsidRPr="00DA2A93">
        <w:rPr>
          <w:b/>
          <w:bCs/>
        </w:rPr>
        <w:t>Postkantoren B.V., Nieuwerkerk aan den IJsse</w:t>
      </w:r>
      <w:r w:rsidR="00F55E33">
        <w:rPr>
          <w:b/>
          <w:bCs/>
        </w:rPr>
        <w:t>l</w:t>
      </w:r>
    </w:p>
    <w:p w14:paraId="6CA02603" w14:textId="2A032B2D" w:rsidR="008A4713" w:rsidRDefault="008A4713" w:rsidP="008A4713">
      <w:r>
        <w:t xml:space="preserve"> Postkantoormedewerker</w:t>
      </w:r>
    </w:p>
    <w:p w14:paraId="56DF433D" w14:textId="77777777" w:rsidR="008A4713" w:rsidRDefault="008A4713" w:rsidP="008A4713"/>
    <w:p w14:paraId="4E2368A1" w14:textId="08FA6380" w:rsidR="008A4713" w:rsidRDefault="008A4713" w:rsidP="008A4713">
      <w:r>
        <w:t>·  Zorgdragen zakelijke post en pakketten</w:t>
      </w:r>
    </w:p>
    <w:p w14:paraId="3F71D0CA" w14:textId="77777777" w:rsidR="008A4713" w:rsidRDefault="008A4713" w:rsidP="008A4713"/>
    <w:p w14:paraId="2292FDB7" w14:textId="52343FE6" w:rsidR="008A4713" w:rsidRDefault="008A4713" w:rsidP="008A4713">
      <w:r>
        <w:t>·  Vraagbeantwoording Postkantoor</w:t>
      </w:r>
    </w:p>
    <w:p w14:paraId="7C1C2041" w14:textId="77777777" w:rsidR="008A4713" w:rsidRDefault="008A4713" w:rsidP="008A4713"/>
    <w:p w14:paraId="28BBEE92" w14:textId="77777777" w:rsidR="00F634A4" w:rsidRDefault="008A4713" w:rsidP="008A4713">
      <w:r w:rsidRPr="00E77141">
        <w:rPr>
          <w:b/>
          <w:bCs/>
        </w:rPr>
        <w:t>2008</w:t>
      </w:r>
      <w:r>
        <w:t xml:space="preserve">                                  </w:t>
      </w:r>
    </w:p>
    <w:p w14:paraId="2D85BA19" w14:textId="6C9845D5" w:rsidR="0024205F" w:rsidRPr="00F55E33" w:rsidRDefault="008A4713" w:rsidP="008A4713">
      <w:r>
        <w:t xml:space="preserve"> </w:t>
      </w:r>
      <w:r w:rsidRPr="0024205F">
        <w:rPr>
          <w:b/>
          <w:bCs/>
        </w:rPr>
        <w:t>ANWB, Den Haag</w:t>
      </w:r>
      <w:r>
        <w:t xml:space="preserve">                        </w:t>
      </w:r>
    </w:p>
    <w:p w14:paraId="1CF1C3EE" w14:textId="3FBEC356" w:rsidR="008A4713" w:rsidRDefault="008A4713" w:rsidP="008A4713">
      <w:r>
        <w:t>Data Entry Medewerker</w:t>
      </w:r>
    </w:p>
    <w:p w14:paraId="01F63F95" w14:textId="77777777" w:rsidR="008A4713" w:rsidRDefault="008A4713" w:rsidP="008A4713"/>
    <w:p w14:paraId="5EF1DA7E" w14:textId="289FB749" w:rsidR="008A4713" w:rsidRDefault="008A4713" w:rsidP="008A4713">
      <w:r>
        <w:t>·  Aanvragen autoverzekeringen registreren</w:t>
      </w:r>
    </w:p>
    <w:p w14:paraId="7F5809C9" w14:textId="77777777" w:rsidR="008A4713" w:rsidRDefault="008A4713" w:rsidP="008A4713"/>
    <w:p w14:paraId="6F7C5815" w14:textId="16CF52EC" w:rsidR="008A4713" w:rsidRDefault="008A4713" w:rsidP="008A4713">
      <w:r>
        <w:t>·  Wijzigingen en ontbrekende gegevens opsporen en in het systeem corrigeren</w:t>
      </w:r>
    </w:p>
    <w:p w14:paraId="104C0568" w14:textId="77777777" w:rsidR="008A4713" w:rsidRDefault="008A4713" w:rsidP="008A4713"/>
    <w:p w14:paraId="3E136A81" w14:textId="7C6FF523" w:rsidR="008A4713" w:rsidRDefault="008A4713" w:rsidP="008A4713">
      <w:r>
        <w:t>·  Inspringen bij andere afdelingen</w:t>
      </w:r>
    </w:p>
    <w:p w14:paraId="09E9A312" w14:textId="77777777" w:rsidR="008A4713" w:rsidRDefault="008A4713" w:rsidP="008A4713">
      <w:r>
        <w:t xml:space="preserve"> </w:t>
      </w:r>
    </w:p>
    <w:p w14:paraId="63219299" w14:textId="77777777" w:rsidR="008A4713" w:rsidRDefault="008A4713" w:rsidP="008A4713"/>
    <w:p w14:paraId="4DE97F3D" w14:textId="77777777" w:rsidR="0024205F" w:rsidRPr="00E77141" w:rsidRDefault="008A4713" w:rsidP="008A4713">
      <w:pPr>
        <w:rPr>
          <w:b/>
          <w:bCs/>
        </w:rPr>
      </w:pPr>
      <w:r w:rsidRPr="00E77141">
        <w:rPr>
          <w:b/>
          <w:bCs/>
        </w:rPr>
        <w:t xml:space="preserve">2006- 2008                          </w:t>
      </w:r>
    </w:p>
    <w:p w14:paraId="55E54A36" w14:textId="043FDDAB" w:rsidR="008A4713" w:rsidRPr="00BE0F79" w:rsidRDefault="008A4713" w:rsidP="008A4713">
      <w:pPr>
        <w:rPr>
          <w:b/>
          <w:bCs/>
        </w:rPr>
      </w:pPr>
      <w:r w:rsidRPr="0024205F">
        <w:rPr>
          <w:b/>
          <w:bCs/>
        </w:rPr>
        <w:t>TNT, Rotterdam</w:t>
      </w:r>
    </w:p>
    <w:p w14:paraId="3FFAEDB6" w14:textId="2127A9C9" w:rsidR="008A4713" w:rsidRDefault="008A4713" w:rsidP="008A4713">
      <w:r>
        <w:t xml:space="preserve"> Datatypist                               </w:t>
      </w:r>
    </w:p>
    <w:p w14:paraId="187E483F" w14:textId="77777777" w:rsidR="008A4713" w:rsidRDefault="008A4713" w:rsidP="008A4713"/>
    <w:p w14:paraId="3FA6464B" w14:textId="0A32AE26" w:rsidR="008A4713" w:rsidRDefault="008A4713" w:rsidP="008A4713">
      <w:r>
        <w:t>·  Niet leesbare post via het systeem toch proberen te verzenden (dataentry)</w:t>
      </w:r>
    </w:p>
    <w:p w14:paraId="68E387EE" w14:textId="77777777" w:rsidR="008A4713" w:rsidRDefault="008A4713" w:rsidP="008A4713"/>
    <w:p w14:paraId="66A064A8" w14:textId="4257CB79" w:rsidR="008A4713" w:rsidRDefault="008A4713" w:rsidP="008A4713">
      <w:r>
        <w:t xml:space="preserve">·  Uitsorteren beschadigde poststukken en alsnog verzenden                         </w:t>
      </w:r>
    </w:p>
    <w:p w14:paraId="3242667C" w14:textId="77777777" w:rsidR="008A4713" w:rsidRDefault="008A4713" w:rsidP="008A4713"/>
    <w:p w14:paraId="2E76906C" w14:textId="77777777" w:rsidR="00A937BB" w:rsidRDefault="008A4713" w:rsidP="008A4713">
      <w:r w:rsidRPr="00E77141">
        <w:rPr>
          <w:b/>
          <w:bCs/>
        </w:rPr>
        <w:t>2007</w:t>
      </w:r>
      <w:r>
        <w:t xml:space="preserve">    </w:t>
      </w:r>
    </w:p>
    <w:p w14:paraId="6F532175" w14:textId="77777777" w:rsidR="00A937BB" w:rsidRDefault="008A4713" w:rsidP="008A4713">
      <w:r w:rsidRPr="0024205F">
        <w:rPr>
          <w:b/>
          <w:bCs/>
        </w:rPr>
        <w:t>Fortisbank, Ridderkerk</w:t>
      </w:r>
      <w:r>
        <w:t xml:space="preserve">    </w:t>
      </w:r>
    </w:p>
    <w:p w14:paraId="58025BF4" w14:textId="261784EC" w:rsidR="008A4713" w:rsidRPr="00162794" w:rsidRDefault="008A4713" w:rsidP="008A4713">
      <w:pPr>
        <w:rPr>
          <w:b/>
          <w:bCs/>
        </w:rPr>
      </w:pPr>
      <w:r>
        <w:t xml:space="preserve"> Archiefmedewerker</w:t>
      </w:r>
    </w:p>
    <w:p w14:paraId="6D8E7B76" w14:textId="77777777" w:rsidR="008A4713" w:rsidRDefault="008A4713" w:rsidP="008A4713"/>
    <w:p w14:paraId="0E2361F8" w14:textId="339651F2" w:rsidR="008A4713" w:rsidRDefault="008A4713" w:rsidP="008A4713">
      <w:r>
        <w:t>·  Telefoon en emailbeantwoording</w:t>
      </w:r>
    </w:p>
    <w:p w14:paraId="7E72238F" w14:textId="77777777" w:rsidR="008A4713" w:rsidRDefault="008A4713" w:rsidP="008A4713"/>
    <w:p w14:paraId="7BCB1530" w14:textId="3766ABF2" w:rsidR="008A4713" w:rsidRDefault="008A4713" w:rsidP="008A4713">
      <w:r>
        <w:t>·  Verzoeken mutatieoverzichten behandelen</w:t>
      </w:r>
    </w:p>
    <w:p w14:paraId="38F8D663" w14:textId="77777777" w:rsidR="008A4713" w:rsidRDefault="008A4713" w:rsidP="008A4713"/>
    <w:p w14:paraId="587A2C61" w14:textId="2F2C0B8F" w:rsidR="008A4713" w:rsidRDefault="008A4713" w:rsidP="008A4713">
      <w:r>
        <w:t xml:space="preserve">·  Rapportering </w:t>
      </w:r>
      <w:proofErr w:type="spellStart"/>
      <w:r>
        <w:t>dagverwerking</w:t>
      </w:r>
      <w:proofErr w:type="spellEnd"/>
    </w:p>
    <w:p w14:paraId="3E6AEBEC" w14:textId="605EC803" w:rsidR="008A4713" w:rsidRDefault="008A4713" w:rsidP="008A4713">
      <w:r>
        <w:t xml:space="preserve">                                  </w:t>
      </w:r>
    </w:p>
    <w:p w14:paraId="26E9A530" w14:textId="77777777" w:rsidR="008A4713" w:rsidRDefault="008A4713" w:rsidP="008A4713"/>
    <w:p w14:paraId="3D0BAA4F" w14:textId="77777777" w:rsidR="00162794" w:rsidRPr="00E77141" w:rsidRDefault="008A4713" w:rsidP="008A4713">
      <w:pPr>
        <w:rPr>
          <w:b/>
          <w:bCs/>
        </w:rPr>
      </w:pPr>
      <w:r w:rsidRPr="00E77141">
        <w:rPr>
          <w:b/>
          <w:bCs/>
        </w:rPr>
        <w:t xml:space="preserve">2005- 2006                       </w:t>
      </w:r>
    </w:p>
    <w:p w14:paraId="7DBE8B7C" w14:textId="77777777" w:rsidR="00162794" w:rsidRDefault="00162794" w:rsidP="008A4713"/>
    <w:p w14:paraId="4FA13592" w14:textId="2B81B34B" w:rsidR="003534CB" w:rsidRDefault="008A4713" w:rsidP="008A4713">
      <w:pPr>
        <w:rPr>
          <w:b/>
          <w:bCs/>
        </w:rPr>
      </w:pPr>
      <w:r w:rsidRPr="00963A43">
        <w:rPr>
          <w:b/>
          <w:bCs/>
        </w:rPr>
        <w:t>ING,</w:t>
      </w:r>
      <w:r w:rsidR="003534CB">
        <w:rPr>
          <w:b/>
          <w:bCs/>
        </w:rPr>
        <w:t xml:space="preserve"> </w:t>
      </w:r>
      <w:r w:rsidRPr="00963A43">
        <w:rPr>
          <w:b/>
          <w:bCs/>
        </w:rPr>
        <w:t>Rotterda</w:t>
      </w:r>
      <w:r w:rsidR="003534CB">
        <w:rPr>
          <w:b/>
          <w:bCs/>
        </w:rPr>
        <w:t>m</w:t>
      </w:r>
    </w:p>
    <w:p w14:paraId="18AA1C03" w14:textId="728ABDD3" w:rsidR="008A4713" w:rsidRPr="003534CB" w:rsidRDefault="008A4713" w:rsidP="008A4713">
      <w:pPr>
        <w:rPr>
          <w:b/>
          <w:bCs/>
        </w:rPr>
      </w:pPr>
      <w:r>
        <w:t xml:space="preserve">  Postkamermedewerker / Medewerker Hypotheken</w:t>
      </w:r>
    </w:p>
    <w:p w14:paraId="3EFF45DA" w14:textId="7CC01D8D" w:rsidR="008A4713" w:rsidRDefault="008A4713" w:rsidP="008A4713">
      <w:r>
        <w:t xml:space="preserve">                   </w:t>
      </w:r>
    </w:p>
    <w:p w14:paraId="62278AB8" w14:textId="77777777" w:rsidR="008A4713" w:rsidRDefault="008A4713" w:rsidP="008A4713"/>
    <w:p w14:paraId="22019C79" w14:textId="4554A622" w:rsidR="008A4713" w:rsidRDefault="008A4713" w:rsidP="008A4713">
      <w:r>
        <w:t>·  Voorbehandelen hypotheekaanvragen</w:t>
      </w:r>
    </w:p>
    <w:p w14:paraId="32DC8974" w14:textId="77777777" w:rsidR="008A4713" w:rsidRDefault="008A4713" w:rsidP="008A4713"/>
    <w:p w14:paraId="5191E328" w14:textId="24F066AF" w:rsidR="008A4713" w:rsidRDefault="008A4713" w:rsidP="008A4713">
      <w:r>
        <w:t xml:space="preserve">·  </w:t>
      </w:r>
      <w:r w:rsidR="00D15C13">
        <w:t xml:space="preserve"> BKR </w:t>
      </w:r>
      <w:r>
        <w:t>toetsen uitvoeren</w:t>
      </w:r>
    </w:p>
    <w:p w14:paraId="64C46253" w14:textId="77777777" w:rsidR="008A4713" w:rsidRDefault="008A4713" w:rsidP="008A4713"/>
    <w:p w14:paraId="5CFD0076" w14:textId="5D020FC0" w:rsidR="008A4713" w:rsidRDefault="008A4713" w:rsidP="008A4713">
      <w:r>
        <w:t xml:space="preserve">· </w:t>
      </w:r>
      <w:r w:rsidR="00963A43">
        <w:t xml:space="preserve"> </w:t>
      </w:r>
      <w:r>
        <w:t>Zorgdragen tijdig aanleveren van offertes</w:t>
      </w:r>
    </w:p>
    <w:p w14:paraId="7107A7CC" w14:textId="77777777" w:rsidR="008A4713" w:rsidRDefault="008A4713" w:rsidP="008A4713"/>
    <w:p w14:paraId="4DBD43C1" w14:textId="2691050D" w:rsidR="008A4713" w:rsidRDefault="008A4713" w:rsidP="008A4713">
      <w:r>
        <w:t>·  Registratie binnengekomen poststukken</w:t>
      </w:r>
    </w:p>
    <w:p w14:paraId="70DD2CAF" w14:textId="77777777" w:rsidR="008A4713" w:rsidRDefault="008A4713" w:rsidP="008A4713"/>
    <w:p w14:paraId="70083327" w14:textId="2C62C80E" w:rsidR="008A4713" w:rsidRDefault="008A4713" w:rsidP="008A4713">
      <w:r>
        <w:t xml:space="preserve">· </w:t>
      </w:r>
      <w:r w:rsidR="00963A43">
        <w:t xml:space="preserve"> </w:t>
      </w:r>
      <w:r>
        <w:t>Postverzending</w:t>
      </w:r>
    </w:p>
    <w:p w14:paraId="059F497F" w14:textId="77777777" w:rsidR="008A4713" w:rsidRDefault="008A4713" w:rsidP="008A4713"/>
    <w:p w14:paraId="4AD33705" w14:textId="74AB9ED2" w:rsidR="008A4713" w:rsidRDefault="008A4713" w:rsidP="008A4713">
      <w:r>
        <w:t>·  Scanwerkzaamheden</w:t>
      </w:r>
    </w:p>
    <w:p w14:paraId="23F2A943" w14:textId="77777777" w:rsidR="008A4713" w:rsidRDefault="008A4713" w:rsidP="008A4713"/>
    <w:p w14:paraId="2F543F24" w14:textId="6BF7AAA0" w:rsidR="008A4713" w:rsidRDefault="008A4713" w:rsidP="008A4713">
      <w:r>
        <w:t>·  Archiefwerkzaamheden</w:t>
      </w:r>
    </w:p>
    <w:p w14:paraId="4E070CB6" w14:textId="77777777" w:rsidR="008A4713" w:rsidRDefault="008A4713" w:rsidP="008A4713"/>
    <w:p w14:paraId="476039D0" w14:textId="3A82853A" w:rsidR="00BA30B1" w:rsidRDefault="008A4713" w:rsidP="008A4713">
      <w:r>
        <w:t xml:space="preserve">· </w:t>
      </w:r>
      <w:r w:rsidR="00942BE8">
        <w:t>Incidenteel telefoonbeantwoording</w:t>
      </w:r>
    </w:p>
    <w:p w14:paraId="5AF69E54" w14:textId="3C3DDD42" w:rsidR="008A4713" w:rsidRDefault="008A4713" w:rsidP="008A4713">
      <w:r>
        <w:t xml:space="preserve"> </w:t>
      </w:r>
    </w:p>
    <w:p w14:paraId="4224D3CF" w14:textId="74720E23" w:rsidR="008A4713" w:rsidRDefault="008A4713" w:rsidP="008A4713">
      <w:r>
        <w:t>·  Email en faxbehandeling</w:t>
      </w:r>
    </w:p>
    <w:p w14:paraId="181B61E2" w14:textId="1241E84D" w:rsidR="008A4713" w:rsidRDefault="008A4713" w:rsidP="008A4713">
      <w:r>
        <w:t xml:space="preserve">                                   </w:t>
      </w:r>
    </w:p>
    <w:p w14:paraId="6D86E07C" w14:textId="77777777" w:rsidR="008A4713" w:rsidRDefault="008A4713" w:rsidP="008A4713"/>
    <w:p w14:paraId="6940688E" w14:textId="77777777" w:rsidR="00D15C13" w:rsidRDefault="008A4713" w:rsidP="008A4713">
      <w:pPr>
        <w:rPr>
          <w:b/>
          <w:bCs/>
        </w:rPr>
      </w:pPr>
      <w:r w:rsidRPr="00E77141">
        <w:rPr>
          <w:b/>
          <w:bCs/>
        </w:rPr>
        <w:t>2005</w:t>
      </w:r>
      <w:r>
        <w:t xml:space="preserve">                                    </w:t>
      </w:r>
      <w:r w:rsidR="00D15C13">
        <w:t xml:space="preserve">                          </w:t>
      </w:r>
      <w:r w:rsidRPr="00E77141">
        <w:rPr>
          <w:b/>
          <w:bCs/>
        </w:rPr>
        <w:t>Nationale Nederlanden, Rotterdam</w:t>
      </w:r>
    </w:p>
    <w:p w14:paraId="5A3AAADC" w14:textId="2869431D" w:rsidR="008A4713" w:rsidRPr="00D15C13" w:rsidRDefault="008A4713" w:rsidP="008A4713">
      <w:pPr>
        <w:rPr>
          <w:b/>
          <w:bCs/>
        </w:rPr>
      </w:pPr>
      <w:r>
        <w:t xml:space="preserve">  Repro Medewerker</w:t>
      </w:r>
    </w:p>
    <w:p w14:paraId="17B9B0FC" w14:textId="77777777" w:rsidR="008A4713" w:rsidRDefault="008A4713" w:rsidP="008A4713"/>
    <w:p w14:paraId="49C77F13" w14:textId="78646C3A" w:rsidR="008A4713" w:rsidRDefault="008A4713" w:rsidP="008A4713">
      <w:r>
        <w:t>·  Verspreiding dossierstukken</w:t>
      </w:r>
    </w:p>
    <w:p w14:paraId="5A00E20B" w14:textId="77777777" w:rsidR="008A4713" w:rsidRDefault="008A4713" w:rsidP="008A4713"/>
    <w:p w14:paraId="6EECA286" w14:textId="77777777" w:rsidR="008A4713" w:rsidRDefault="008A4713" w:rsidP="008A4713"/>
    <w:p w14:paraId="0A6528F1" w14:textId="77777777" w:rsidR="00306E74" w:rsidRDefault="008A4713" w:rsidP="008A4713">
      <w:pPr>
        <w:rPr>
          <w:b/>
          <w:bCs/>
        </w:rPr>
      </w:pPr>
      <w:r w:rsidRPr="00E77141">
        <w:rPr>
          <w:b/>
          <w:bCs/>
        </w:rPr>
        <w:t xml:space="preserve">1999- 2005                          </w:t>
      </w:r>
    </w:p>
    <w:p w14:paraId="0A198D6D" w14:textId="211A5615" w:rsidR="00D15C13" w:rsidRDefault="008A4713" w:rsidP="008A4713">
      <w:pPr>
        <w:rPr>
          <w:b/>
          <w:bCs/>
        </w:rPr>
      </w:pPr>
      <w:r w:rsidRPr="00E77141">
        <w:rPr>
          <w:b/>
          <w:bCs/>
        </w:rPr>
        <w:t>Diverse bedrijven en uitzendbureaus</w:t>
      </w:r>
    </w:p>
    <w:p w14:paraId="2AF1C44D" w14:textId="5C8818FC" w:rsidR="008A4713" w:rsidRPr="00D15C13" w:rsidRDefault="008A4713" w:rsidP="008A4713">
      <w:pPr>
        <w:rPr>
          <w:b/>
          <w:bCs/>
        </w:rPr>
      </w:pPr>
      <w:r>
        <w:t xml:space="preserve"> </w:t>
      </w:r>
      <w:r w:rsidR="005733E0">
        <w:t>Diverse</w:t>
      </w:r>
      <w:r>
        <w:t xml:space="preserve"> administratieve functies via </w:t>
      </w:r>
      <w:proofErr w:type="spellStart"/>
      <w:r>
        <w:t>uitzendbureau’s</w:t>
      </w:r>
      <w:proofErr w:type="spellEnd"/>
    </w:p>
    <w:p w14:paraId="18049737" w14:textId="77777777" w:rsidR="008A4713" w:rsidRDefault="008A4713" w:rsidP="008A4713"/>
    <w:p w14:paraId="0329D946" w14:textId="77777777" w:rsidR="008A4713" w:rsidRDefault="008A4713" w:rsidP="008A4713">
      <w:r>
        <w:t xml:space="preserve"> </w:t>
      </w:r>
    </w:p>
    <w:p w14:paraId="7781000F" w14:textId="77777777" w:rsidR="008A4713" w:rsidRDefault="008A4713" w:rsidP="008A4713"/>
    <w:p w14:paraId="2AEC310B" w14:textId="77777777" w:rsidR="008A4713" w:rsidRDefault="008A4713" w:rsidP="008A4713">
      <w:r>
        <w:t xml:space="preserve">                                           </w:t>
      </w:r>
    </w:p>
    <w:p w14:paraId="42224B7D" w14:textId="77777777" w:rsidR="008A4713" w:rsidRDefault="008A4713" w:rsidP="008A4713"/>
    <w:p w14:paraId="38B6C1BE" w14:textId="77777777" w:rsidR="008A4713" w:rsidRDefault="008A4713" w:rsidP="008A4713"/>
    <w:p w14:paraId="56336CDD" w14:textId="77777777" w:rsidR="008A4713" w:rsidRDefault="008A4713" w:rsidP="008A4713"/>
    <w:p w14:paraId="0DE44822" w14:textId="77777777" w:rsidR="008A4713" w:rsidRDefault="008A4713" w:rsidP="008A4713"/>
    <w:p w14:paraId="09AFFEC5" w14:textId="77777777" w:rsidR="008A4713" w:rsidRDefault="008A4713" w:rsidP="008A4713"/>
    <w:p w14:paraId="3FCD8ACE" w14:textId="77777777" w:rsidR="008A4713" w:rsidRDefault="008A4713" w:rsidP="008A4713"/>
    <w:p w14:paraId="4B52E65D" w14:textId="77777777" w:rsidR="008A4713" w:rsidRDefault="008A4713" w:rsidP="008A4713"/>
    <w:p w14:paraId="47A40056" w14:textId="77777777" w:rsidR="008A4713" w:rsidRPr="008A4713" w:rsidRDefault="008A4713" w:rsidP="008A4713"/>
    <w:p w14:paraId="695F7444" w14:textId="75B170AB" w:rsidR="009E68F2" w:rsidRDefault="009E68F2">
      <w:pPr>
        <w:pStyle w:val="Kop1"/>
      </w:pPr>
    </w:p>
    <w:p w14:paraId="0DFC4925" w14:textId="3886D3A5" w:rsidR="009E68F2" w:rsidRDefault="009E68F2">
      <w:pPr>
        <w:pStyle w:val="Kop2"/>
      </w:pPr>
    </w:p>
    <w:p w14:paraId="228ECE42" w14:textId="20B877E6" w:rsidR="009E68F2" w:rsidRDefault="009E68F2"/>
    <w:sectPr w:rsidR="009E68F2">
      <w:headerReference w:type="default" r:id="rId7"/>
      <w:footerReference w:type="default" r:id="rId8"/>
      <w:headerReference w:type="first" r:id="rId9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8B22" w14:textId="77777777" w:rsidR="004F324D" w:rsidRDefault="004F324D">
      <w:pPr>
        <w:spacing w:after="0" w:line="240" w:lineRule="auto"/>
      </w:pPr>
      <w:r>
        <w:separator/>
      </w:r>
    </w:p>
  </w:endnote>
  <w:endnote w:type="continuationSeparator" w:id="0">
    <w:p w14:paraId="7E9CE8C3" w14:textId="77777777" w:rsidR="004F324D" w:rsidRDefault="004F3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B10C3" w14:textId="77777777" w:rsidR="009E68F2" w:rsidRDefault="00750B6A">
        <w:pPr>
          <w:pStyle w:val="Voetteks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913B" w14:textId="77777777" w:rsidR="004F324D" w:rsidRDefault="004F324D">
      <w:pPr>
        <w:spacing w:after="0" w:line="240" w:lineRule="auto"/>
      </w:pPr>
      <w:r>
        <w:separator/>
      </w:r>
    </w:p>
  </w:footnote>
  <w:footnote w:type="continuationSeparator" w:id="0">
    <w:p w14:paraId="3DEAB147" w14:textId="77777777" w:rsidR="004F324D" w:rsidRDefault="004F3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FB211" w14:textId="77777777" w:rsidR="009E68F2" w:rsidRDefault="00750B6A">
    <w:pPr>
      <w:pStyle w:val="Koptekst"/>
    </w:pPr>
    <w:r>
      <w:rPr>
        <w:noProof/>
        <w:lang w:val="lt-LT" w:eastAsia="zh-CN" w:bidi="ar-S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1AE7172" wp14:editId="4C432085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4F10AAE" id="Group 4" o:spid="_x0000_s1026" alt="Titel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">
              <v:rect id="Rectangle 2" o:spid="_x0000_s1027" style="position:absolute;width:32004;height:1920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FD045" w14:textId="77777777" w:rsidR="009E68F2" w:rsidRDefault="00750B6A">
    <w:pPr>
      <w:pStyle w:val="Koptekst"/>
    </w:pPr>
    <w:r>
      <w:rPr>
        <w:noProof/>
        <w:lang w:val="lt-LT" w:eastAsia="zh-CN" w:bidi="ar-S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6435CC4" wp14:editId="214AABDD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8890" b="0"/>
              <wp:wrapNone/>
              <wp:docPr id="5" name="Groep 5" title="Achtergrondafbeeldinge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hthoek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hthoek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B575370" id="Groep 5" o:spid="_x0000_s1026" alt="Titel: Achtergrondafbeeldingen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">
              <v:rect id="Rechthoek 6" o:spid="_x0000_s1027" style="position:absolute;width:32004;height:1920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" fillcolor="#4b3a2e [3215]" stroked="f" strokeweight="1pt"/>
              <v:rect id="Rechthoek 7" o:spid="_x0000_s1028" style="position:absolute;top:99648;width:32004;height:915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4570591"/>
    <w:multiLevelType w:val="hybridMultilevel"/>
    <w:tmpl w:val="83FCC0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91F9D"/>
    <w:multiLevelType w:val="hybridMultilevel"/>
    <w:tmpl w:val="2662FB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867613">
    <w:abstractNumId w:val="9"/>
  </w:num>
  <w:num w:numId="2" w16cid:durableId="155851137">
    <w:abstractNumId w:val="7"/>
  </w:num>
  <w:num w:numId="3" w16cid:durableId="319845907">
    <w:abstractNumId w:val="6"/>
  </w:num>
  <w:num w:numId="4" w16cid:durableId="802847949">
    <w:abstractNumId w:val="5"/>
  </w:num>
  <w:num w:numId="5" w16cid:durableId="1643776856">
    <w:abstractNumId w:val="4"/>
  </w:num>
  <w:num w:numId="6" w16cid:durableId="1310131709">
    <w:abstractNumId w:val="8"/>
  </w:num>
  <w:num w:numId="7" w16cid:durableId="2047483663">
    <w:abstractNumId w:val="3"/>
  </w:num>
  <w:num w:numId="8" w16cid:durableId="1461463153">
    <w:abstractNumId w:val="2"/>
  </w:num>
  <w:num w:numId="9" w16cid:durableId="1856922270">
    <w:abstractNumId w:val="1"/>
  </w:num>
  <w:num w:numId="10" w16cid:durableId="878125119">
    <w:abstractNumId w:val="0"/>
  </w:num>
  <w:num w:numId="11" w16cid:durableId="1677347315">
    <w:abstractNumId w:val="10"/>
  </w:num>
  <w:num w:numId="12" w16cid:durableId="8955808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attachedTemplate r:id="rId1"/>
  <w:revisionView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8A"/>
    <w:rsid w:val="00022F33"/>
    <w:rsid w:val="000248A6"/>
    <w:rsid w:val="000F1E82"/>
    <w:rsid w:val="001033E6"/>
    <w:rsid w:val="00160E6B"/>
    <w:rsid w:val="00162794"/>
    <w:rsid w:val="0017527D"/>
    <w:rsid w:val="00184880"/>
    <w:rsid w:val="00197B68"/>
    <w:rsid w:val="001E2247"/>
    <w:rsid w:val="00236433"/>
    <w:rsid w:val="0024205F"/>
    <w:rsid w:val="002760F5"/>
    <w:rsid w:val="002E0EDD"/>
    <w:rsid w:val="00306E74"/>
    <w:rsid w:val="00323549"/>
    <w:rsid w:val="003534CB"/>
    <w:rsid w:val="003B4ED2"/>
    <w:rsid w:val="003E5A81"/>
    <w:rsid w:val="00412B3E"/>
    <w:rsid w:val="004B203A"/>
    <w:rsid w:val="004E058A"/>
    <w:rsid w:val="004F324D"/>
    <w:rsid w:val="00550B28"/>
    <w:rsid w:val="005733E0"/>
    <w:rsid w:val="005A7CC7"/>
    <w:rsid w:val="005F5D48"/>
    <w:rsid w:val="00617B9F"/>
    <w:rsid w:val="00680E0F"/>
    <w:rsid w:val="006933A7"/>
    <w:rsid w:val="006B73E9"/>
    <w:rsid w:val="006C71E8"/>
    <w:rsid w:val="007264FB"/>
    <w:rsid w:val="00750B6A"/>
    <w:rsid w:val="008A4713"/>
    <w:rsid w:val="009249CE"/>
    <w:rsid w:val="00925D8B"/>
    <w:rsid w:val="00942BE8"/>
    <w:rsid w:val="00946003"/>
    <w:rsid w:val="00946BA5"/>
    <w:rsid w:val="00963A43"/>
    <w:rsid w:val="00965464"/>
    <w:rsid w:val="009E4E50"/>
    <w:rsid w:val="009E68F2"/>
    <w:rsid w:val="00A9291F"/>
    <w:rsid w:val="00A937BB"/>
    <w:rsid w:val="00AB0142"/>
    <w:rsid w:val="00AB3FFB"/>
    <w:rsid w:val="00AC379B"/>
    <w:rsid w:val="00AD627A"/>
    <w:rsid w:val="00AE111F"/>
    <w:rsid w:val="00AF61BE"/>
    <w:rsid w:val="00BA30B1"/>
    <w:rsid w:val="00BD17B3"/>
    <w:rsid w:val="00BD4176"/>
    <w:rsid w:val="00BE0F79"/>
    <w:rsid w:val="00BF3EC1"/>
    <w:rsid w:val="00C400B0"/>
    <w:rsid w:val="00C73120"/>
    <w:rsid w:val="00C946FE"/>
    <w:rsid w:val="00CA2625"/>
    <w:rsid w:val="00CB2021"/>
    <w:rsid w:val="00CD3D81"/>
    <w:rsid w:val="00D12604"/>
    <w:rsid w:val="00D13820"/>
    <w:rsid w:val="00D15C13"/>
    <w:rsid w:val="00D15D69"/>
    <w:rsid w:val="00D56E07"/>
    <w:rsid w:val="00DA2A93"/>
    <w:rsid w:val="00DB4543"/>
    <w:rsid w:val="00DD42AA"/>
    <w:rsid w:val="00DF3A55"/>
    <w:rsid w:val="00E1096E"/>
    <w:rsid w:val="00E77141"/>
    <w:rsid w:val="00F025C5"/>
    <w:rsid w:val="00F26147"/>
    <w:rsid w:val="00F43779"/>
    <w:rsid w:val="00F55E33"/>
    <w:rsid w:val="00F634A4"/>
    <w:rsid w:val="00FF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5E590"/>
  <w15:chartTrackingRefBased/>
  <w15:docId w15:val="{5F178254-CB83-7E44-BA2F-3BEBABD3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nl-NL" w:eastAsia="ja-JP" w:bidi="nl-NL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50B6A"/>
  </w:style>
  <w:style w:type="paragraph" w:styleId="Kop1">
    <w:name w:val="heading 1"/>
    <w:basedOn w:val="Standaard"/>
    <w:next w:val="Standaard"/>
    <w:link w:val="Kop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link w:val="Titel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elChar">
    <w:name w:val="Titel Char"/>
    <w:basedOn w:val="Standaardalinea-lettertype"/>
    <w:link w:val="Titel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hAnsiTheme="majorHAnsi"/>
      <w:b/>
      <w:spacing w:val="21"/>
      <w:sz w:val="26"/>
    </w:rPr>
  </w:style>
  <w:style w:type="paragraph" w:styleId="Koptekst">
    <w:name w:val="header"/>
    <w:basedOn w:val="Standaard"/>
    <w:link w:val="KoptekstChar"/>
    <w:uiPriority w:val="99"/>
    <w:unhideWhenUsed/>
    <w:qFormat/>
    <w:pPr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Voettekst">
    <w:name w:val="footer"/>
    <w:basedOn w:val="Standaard"/>
    <w:link w:val="Voettekst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VoettekstChar">
    <w:name w:val="Voettekst Char"/>
    <w:basedOn w:val="Standaardalinea-lettertype"/>
    <w:link w:val="Voettekst"/>
    <w:uiPriority w:val="99"/>
    <w:rPr>
      <w:b/>
      <w:spacing w:val="21"/>
      <w:sz w:val="26"/>
    </w:rPr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character" w:customStyle="1" w:styleId="Kop2Char">
    <w:name w:val="Kop 2 Char"/>
    <w:basedOn w:val="Standaardalinea-lettertype"/>
    <w:link w:val="Kop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Kop5Char">
    <w:name w:val="Kop 5 Char"/>
    <w:basedOn w:val="Standaardalinea-lettertype"/>
    <w:link w:val="Kop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Kop6Char">
    <w:name w:val="Kop 6 Char"/>
    <w:basedOn w:val="Standaardalinea-lettertype"/>
    <w:link w:val="Kop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Nadruk">
    <w:name w:val="Emphasis"/>
    <w:basedOn w:val="Standaardalinea-lettertype"/>
    <w:uiPriority w:val="20"/>
    <w:semiHidden/>
    <w:unhideWhenUsed/>
    <w:qFormat/>
    <w:rPr>
      <w:b/>
      <w:iCs/>
    </w:rPr>
  </w:style>
  <w:style w:type="character" w:customStyle="1" w:styleId="OndertitelChar">
    <w:name w:val="Ondertitel Char"/>
    <w:basedOn w:val="Standaardalinea-lettertype"/>
    <w:link w:val="Ondertitel"/>
    <w:uiPriority w:val="11"/>
    <w:semiHidden/>
    <w:rPr>
      <w:rFonts w:eastAsiaTheme="minorEastAsia"/>
      <w:i/>
      <w:spacing w:val="21"/>
      <w:sz w:val="36"/>
    </w:rPr>
  </w:style>
  <w:style w:type="character" w:styleId="Zwaar">
    <w:name w:val="Strong"/>
    <w:basedOn w:val="Standaardalinea-lettertype"/>
    <w:uiPriority w:val="22"/>
    <w:semiHidden/>
    <w:unhideWhenUsed/>
    <w:qFormat/>
    <w:rPr>
      <w:b/>
      <w:bCs/>
      <w:caps/>
      <w:smallCaps w:val="0"/>
    </w:rPr>
  </w:style>
  <w:style w:type="paragraph" w:styleId="Citaat">
    <w:name w:val="Quote"/>
    <w:basedOn w:val="Standaard"/>
    <w:next w:val="Standaard"/>
    <w:link w:val="Citaat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CitaatChar">
    <w:name w:val="Citaat Char"/>
    <w:basedOn w:val="Standaardalinea-lettertype"/>
    <w:link w:val="Citaat"/>
    <w:uiPriority w:val="29"/>
    <w:semiHidden/>
    <w:rPr>
      <w:i/>
      <w:iCs/>
      <w:sz w:val="32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Pr>
      <w:b/>
      <w:i/>
      <w:iCs/>
      <w:sz w:val="32"/>
    </w:rPr>
  </w:style>
  <w:style w:type="character" w:styleId="Subtieleverwijzing">
    <w:name w:val="Subtle Reference"/>
    <w:basedOn w:val="Standaardalinea-lettertype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ieveverwijzing">
    <w:name w:val="Intense Reference"/>
    <w:basedOn w:val="Standaardalinea-lettertype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Titelvanboek">
    <w:name w:val="Book Title"/>
    <w:basedOn w:val="Standaardalinea-lettertype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gegevens">
    <w:name w:val="Contactgegevens"/>
    <w:basedOn w:val="Standaard"/>
    <w:uiPriority w:val="2"/>
    <w:qFormat/>
    <w:pPr>
      <w:spacing w:after="920"/>
      <w:contextualSpacing/>
    </w:pPr>
  </w:style>
  <w:style w:type="character" w:styleId="Subtielebenadrukking">
    <w:name w:val="Subtle Emphasis"/>
    <w:basedOn w:val="Standaardalinea-lettertype"/>
    <w:uiPriority w:val="19"/>
    <w:semiHidden/>
    <w:unhideWhenUsed/>
    <w:qFormat/>
    <w:rPr>
      <w:i/>
      <w:iCs/>
      <w:color w:val="4B3A2E" w:themeColor="text2"/>
    </w:rPr>
  </w:style>
  <w:style w:type="character" w:styleId="Intensievebenadrukking">
    <w:name w:val="Intense Emphasis"/>
    <w:basedOn w:val="Standaardalinea-lettertype"/>
    <w:uiPriority w:val="21"/>
    <w:semiHidden/>
    <w:unhideWhenUsed/>
    <w:rPr>
      <w:b/>
      <w:i/>
      <w:iCs/>
      <w:color w:val="4B3A2E" w:themeColor="text2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pPr>
      <w:outlineLvl w:val="9"/>
    </w:pPr>
  </w:style>
  <w:style w:type="paragraph" w:styleId="Lijstalinea">
    <w:name w:val="List Paragraph"/>
    <w:basedOn w:val="Standaard"/>
    <w:uiPriority w:val="34"/>
    <w:unhideWhenUsed/>
    <w:qFormat/>
    <w:pPr>
      <w:ind w:left="216" w:hanging="216"/>
      <w:contextualSpacing/>
    </w:pPr>
  </w:style>
  <w:style w:type="paragraph" w:customStyle="1" w:styleId="Naam">
    <w:name w:val="Naam"/>
    <w:basedOn w:val="Standaard"/>
    <w:link w:val="Naam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amChar">
    <w:name w:val="Naam Char"/>
    <w:basedOn w:val="Standaardalinea-lettertype"/>
    <w:link w:val="Naam"/>
    <w:uiPriority w:val="1"/>
    <w:rPr>
      <w:b/>
      <w:caps/>
      <w:spacing w:val="21"/>
      <w:sz w:val="36"/>
    </w:rPr>
  </w:style>
  <w:style w:type="character" w:customStyle="1" w:styleId="Kop3Char">
    <w:name w:val="Kop 3 Char"/>
    <w:basedOn w:val="Standaardalinea-lettertype"/>
    <w:link w:val="Kop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0BFE2352-8B62-984F-A626-59158D379482%7dtf5000203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EB75F2BA78764CA2BF6FB7842D05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B5AD622-F556-CD4B-9438-6E14249E37E9}"/>
      </w:docPartPr>
      <w:docPartBody>
        <w:p w:rsidR="00D04931" w:rsidRDefault="00F20BCD">
          <w:pPr>
            <w:pStyle w:val="86EB75F2BA78764CA2BF6FB7842D05FA"/>
          </w:pPr>
          <w:r>
            <w:t>Opleidingsgegevens</w:t>
          </w:r>
        </w:p>
      </w:docPartBody>
    </w:docPart>
    <w:docPart>
      <w:docPartPr>
        <w:name w:val="D1B189EEACBF9A4190F30F5C1D420E3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83DED5B-9F98-9944-A41A-485DFC5935B8}"/>
      </w:docPartPr>
      <w:docPartBody>
        <w:p w:rsidR="00D04931" w:rsidRDefault="00F20BCD">
          <w:pPr>
            <w:pStyle w:val="D1B189EEACBF9A4190F30F5C1D420E37"/>
          </w:pPr>
          <w:r>
            <w:t>Werkervaring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A0284"/>
    <w:rsid w:val="001033E6"/>
    <w:rsid w:val="004A55C1"/>
    <w:rsid w:val="004F29A2"/>
    <w:rsid w:val="00550B7F"/>
    <w:rsid w:val="006B13B2"/>
    <w:rsid w:val="00AB0142"/>
    <w:rsid w:val="00B715F4"/>
    <w:rsid w:val="00CE73F1"/>
    <w:rsid w:val="00D04931"/>
    <w:rsid w:val="00F2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86EB75F2BA78764CA2BF6FB7842D05FA">
    <w:name w:val="86EB75F2BA78764CA2BF6FB7842D05FA"/>
  </w:style>
  <w:style w:type="paragraph" w:customStyle="1" w:styleId="D1B189EEACBF9A4190F30F5C1D420E37">
    <w:name w:val="D1B189EEACBF9A4190F30F5C1D420E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%7b0BFE2352-8B62-984F-A626-59158D379482%7dtf50002038.dotx</Template>
  <TotalTime>0</TotalTime>
  <Pages>1</Pages>
  <Words>812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Badal</dc:creator>
  <cp:keywords/>
  <dc:description/>
  <cp:lastModifiedBy>Robert Badal</cp:lastModifiedBy>
  <cp:revision>2</cp:revision>
  <dcterms:created xsi:type="dcterms:W3CDTF">2026-05-07T14:25:00Z</dcterms:created>
  <dcterms:modified xsi:type="dcterms:W3CDTF">2026-05-07T14:25:00Z</dcterms:modified>
</cp:coreProperties>
</file>